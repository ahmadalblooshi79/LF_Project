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FCD0E65" w14:textId="59D823D5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 xml:space="preserve">مجرى أحداث ومعاضل تمرين جاهزية مجموعة لواء </w:t>
      </w:r>
    </w:p>
    <w:bookmarkEnd w:id="0"/>
    <w:p w14:paraId="7DEB5A6D" w14:textId="2CA61EB7" w:rsidR="002F2717" w:rsidRPr="00D262BE" w:rsidRDefault="002F2717" w:rsidP="002F2717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4A28ED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1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0A187A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22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)</w:t>
      </w:r>
      <w:r w:rsidR="003A5E50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E734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 w:rsidR="003A5E50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E734B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الحركة من منطقة الحشد </w:t>
      </w:r>
      <w:r w:rsidR="003A5E50" w:rsidRPr="0092042C">
        <w:rPr>
          <w:rFonts w:asciiTheme="majorBidi" w:hAnsiTheme="majorBidi" w:cs="Arial"/>
          <w:b/>
          <w:bCs/>
          <w:color w:val="000000" w:themeColor="text1"/>
          <w:sz w:val="28"/>
          <w:szCs w:val="28"/>
          <w:u w:val="single"/>
          <w:rtl/>
        </w:rPr>
        <w:t xml:space="preserve">الى منطقة التجمع </w:t>
      </w:r>
      <w:r w:rsidR="00E734BE">
        <w:rPr>
          <w:rFonts w:asciiTheme="majorBidi" w:hAnsiTheme="majorBidi" w:cs="Arial" w:hint="cs"/>
          <w:b/>
          <w:bCs/>
          <w:color w:val="000000" w:themeColor="text1"/>
          <w:sz w:val="28"/>
          <w:szCs w:val="28"/>
          <w:u w:val="single"/>
          <w:rtl/>
        </w:rPr>
        <w:t>الأمامية</w:t>
      </w:r>
    </w:p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7F0E3F" w14:paraId="4E5F70B7" w14:textId="35C2ACB8" w:rsidTr="00466A28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5F052A" w:rsidRPr="007F0E3F" w14:paraId="03D70148" w14:textId="3C710AB6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57B4BE0F" w14:textId="3789FCD7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الحدث/1: إنزال مظلي في منطقة التجمع الأمامية</w:t>
            </w:r>
          </w:p>
        </w:tc>
      </w:tr>
      <w:tr w:rsidR="00FF366A" w:rsidRPr="007F0E3F" w14:paraId="32718EFE" w14:textId="4BEC2C66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A58D6CF" w14:textId="3508F58B" w:rsidR="005F052A" w:rsidRPr="007F0E3F" w:rsidRDefault="005F052A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6F86354" w14:textId="73F59430" w:rsidR="00A615F5" w:rsidRPr="007F0E3F" w:rsidRDefault="00A615F5" w:rsidP="00DF4D5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>يحدد من قبل سيطرة التمرين</w:t>
            </w:r>
          </w:p>
          <w:p w14:paraId="3E76D4AF" w14:textId="6F0B7E47" w:rsidR="00DF4D5C" w:rsidRPr="007F0E3F" w:rsidRDefault="00DF4D5C" w:rsidP="00A615F5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يوم </w:t>
            </w:r>
            <w:r w:rsidR="000A187A"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>22</w:t>
            </w: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 / 10</w:t>
            </w:r>
          </w:p>
        </w:tc>
        <w:tc>
          <w:tcPr>
            <w:tcW w:w="3291" w:type="dxa"/>
            <w:shd w:val="clear" w:color="auto" w:fill="FFFFFF" w:themeFill="background1"/>
          </w:tcPr>
          <w:p w14:paraId="37612A23" w14:textId="53E38FC6" w:rsidR="00A615F5" w:rsidRPr="007F0E3F" w:rsidRDefault="00A615F5" w:rsidP="001E776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750A9BE" w14:textId="19781BD8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السيطرة العليا</w:t>
            </w:r>
          </w:p>
        </w:tc>
        <w:tc>
          <w:tcPr>
            <w:tcW w:w="3107" w:type="dxa"/>
            <w:shd w:val="clear" w:color="auto" w:fill="FFFFFF" w:themeFill="background1"/>
          </w:tcPr>
          <w:p w14:paraId="3773BC4D" w14:textId="59B8624E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3E7034EC" w14:textId="5C0F8043" w:rsidR="00CF59F9" w:rsidRPr="007F0E3F" w:rsidRDefault="00CF59F9" w:rsidP="00CF59F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5F052A" w:rsidRPr="007F0E3F" w14:paraId="494464E8" w14:textId="71AB22D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4D647B87" w14:textId="79E21817" w:rsidR="005F052A" w:rsidRPr="007F0E3F" w:rsidRDefault="005F052A" w:rsidP="005F052A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الحدث/2: بدء الحركة من منطقة الحشد إلى منطقة التجمع الأمامية</w:t>
            </w:r>
          </w:p>
        </w:tc>
      </w:tr>
      <w:tr w:rsidR="00FF366A" w:rsidRPr="007F0E3F" w14:paraId="5F0A6C11" w14:textId="22E3D9C3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11043FC" w14:textId="0E2766BB" w:rsidR="005F052A" w:rsidRPr="007F0E3F" w:rsidRDefault="005F052A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1C73B41" w14:textId="6A888B04" w:rsidR="005F052A" w:rsidRPr="007F0E3F" w:rsidRDefault="00123157" w:rsidP="005F052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سعت </w:t>
            </w:r>
            <w:r w:rsidR="005F052A"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1500</w:t>
            </w:r>
          </w:p>
          <w:p w14:paraId="280CFF8D" w14:textId="4496E459" w:rsidR="00DF4D5C" w:rsidRPr="007F0E3F" w:rsidRDefault="00DF4D5C" w:rsidP="00DF4D5C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يوم </w:t>
            </w:r>
            <w:r w:rsidR="000A187A"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>22</w:t>
            </w: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 / 10</w:t>
            </w:r>
          </w:p>
        </w:tc>
        <w:tc>
          <w:tcPr>
            <w:tcW w:w="3291" w:type="dxa"/>
            <w:shd w:val="clear" w:color="auto" w:fill="FFFFFF" w:themeFill="background1"/>
          </w:tcPr>
          <w:p w14:paraId="7474247B" w14:textId="77777777" w:rsidR="005F052A" w:rsidRDefault="005F052A" w:rsidP="005F052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lang w:bidi="ar-AE"/>
              </w:rPr>
            </w:pPr>
          </w:p>
          <w:p w14:paraId="56A1D9B7" w14:textId="3D72B41A" w:rsidR="009B03FC" w:rsidRPr="007F0E3F" w:rsidRDefault="009B03FC" w:rsidP="009B03F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695C1C38" w14:textId="77777777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السيطرة العليا</w:t>
            </w:r>
          </w:p>
          <w:p w14:paraId="30363695" w14:textId="0DB38A1B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</w:tc>
        <w:tc>
          <w:tcPr>
            <w:tcW w:w="3107" w:type="dxa"/>
            <w:shd w:val="clear" w:color="auto" w:fill="FFFFFF" w:themeFill="background1"/>
          </w:tcPr>
          <w:p w14:paraId="1A2A2CEE" w14:textId="11A02D9E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1A25E103" w14:textId="4902D3B9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5F052A" w:rsidRPr="007F0E3F" w14:paraId="6E332F15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9E480F0" w14:textId="6A4067D4" w:rsidR="005F052A" w:rsidRPr="007F0E3F" w:rsidRDefault="005F052A" w:rsidP="005F052A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فرض الصمت اللاسلكي</w:t>
            </w:r>
          </w:p>
        </w:tc>
      </w:tr>
      <w:tr w:rsidR="00FF366A" w:rsidRPr="007F0E3F" w14:paraId="48A3D3EB" w14:textId="77777777" w:rsidTr="00D03720">
        <w:trPr>
          <w:cantSplit/>
          <w:trHeight w:val="3444"/>
        </w:trPr>
        <w:tc>
          <w:tcPr>
            <w:tcW w:w="483" w:type="dxa"/>
            <w:shd w:val="clear" w:color="auto" w:fill="FFFFFF" w:themeFill="background1"/>
          </w:tcPr>
          <w:p w14:paraId="525040B8" w14:textId="1CC00909" w:rsidR="005F052A" w:rsidRPr="007F0E3F" w:rsidRDefault="005F052A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BCFBF90" w14:textId="306136AE" w:rsidR="005F052A" w:rsidRPr="007F0E3F" w:rsidRDefault="006E4237" w:rsidP="006E4237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عند بدء حركة التسلسل/1</w:t>
            </w:r>
          </w:p>
        </w:tc>
        <w:tc>
          <w:tcPr>
            <w:tcW w:w="3291" w:type="dxa"/>
            <w:shd w:val="clear" w:color="auto" w:fill="auto"/>
          </w:tcPr>
          <w:p w14:paraId="1BF4E6A9" w14:textId="0C814B6F" w:rsidR="005F052A" w:rsidRPr="007F0E3F" w:rsidRDefault="005F052A" w:rsidP="005F052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5AFFBE48" w14:textId="50AD881C" w:rsidR="005F052A" w:rsidRPr="007F0E3F" w:rsidRDefault="0012315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العمليات (</w:t>
            </w:r>
            <w:r w:rsidR="005F052A"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السيطرة العليا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)</w:t>
            </w:r>
          </w:p>
          <w:p w14:paraId="15283D15" w14:textId="09F2A040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قيادة مجموعة اللواء</w:t>
            </w:r>
          </w:p>
          <w:p w14:paraId="3BFA748B" w14:textId="2EE71D20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الإشارة</w:t>
            </w:r>
          </w:p>
          <w:p w14:paraId="1D4191E0" w14:textId="011E1801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تأكد جميع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المحكمين من تنفيذ رد الفعل المتوقع</w:t>
            </w:r>
          </w:p>
        </w:tc>
        <w:tc>
          <w:tcPr>
            <w:tcW w:w="3107" w:type="dxa"/>
            <w:shd w:val="clear" w:color="auto" w:fill="FFFFFF" w:themeFill="background1"/>
          </w:tcPr>
          <w:p w14:paraId="778605DB" w14:textId="57379207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6B9B8756" w14:textId="09E9F2EF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5F052A" w:rsidRPr="007F0E3F" w14:paraId="5781D735" w14:textId="3A35FB65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3FA1A39" w14:textId="7AB156DE" w:rsidR="005F052A" w:rsidRPr="007F0E3F" w:rsidRDefault="005F052A" w:rsidP="005F052A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تعرض </w:t>
            </w:r>
            <w:bookmarkStart w:id="1" w:name="_Hlk211080186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سرية الاستطلاع </w:t>
            </w:r>
            <w:bookmarkEnd w:id="1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لكمين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(التسلسل/1)</w:t>
            </w:r>
          </w:p>
        </w:tc>
      </w:tr>
      <w:tr w:rsidR="00FF366A" w:rsidRPr="007F0E3F" w14:paraId="74C35667" w14:textId="6CCCCFF3" w:rsidTr="00D03720">
        <w:trPr>
          <w:cantSplit/>
          <w:trHeight w:val="3653"/>
        </w:trPr>
        <w:tc>
          <w:tcPr>
            <w:tcW w:w="483" w:type="dxa"/>
            <w:shd w:val="clear" w:color="auto" w:fill="FFFFFF" w:themeFill="background1"/>
          </w:tcPr>
          <w:p w14:paraId="0D31A58D" w14:textId="77777777" w:rsidR="006E4237" w:rsidRPr="007F0E3F" w:rsidRDefault="006E4237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4A8D9DB" w14:textId="12B97286" w:rsidR="006E4237" w:rsidRPr="007F0E3F" w:rsidRDefault="006E4237" w:rsidP="006E4237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44E8BD8D" w14:textId="26A87720" w:rsidR="006E4237" w:rsidRPr="007F0E3F" w:rsidRDefault="006E4237" w:rsidP="006E423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37943881" w14:textId="66D2E705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محكم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استطلاع</w:t>
            </w:r>
          </w:p>
          <w:p w14:paraId="4C488F65" w14:textId="1289B91B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488F0691" w14:textId="3982A668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  <w:p w14:paraId="16B1EA10" w14:textId="6ED8A32C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القوة المقابلة</w:t>
            </w:r>
          </w:p>
          <w:p w14:paraId="565C3841" w14:textId="07F8B078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FBCB047" w14:textId="27EEC498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085295EA" w14:textId="0DF8B704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B07F39" w:rsidRPr="007F0E3F" w14:paraId="477F4B2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CC04763" w14:textId="7DDB77FF" w:rsidR="00B07F39" w:rsidRPr="007F0E3F" w:rsidRDefault="00B07F39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2" w:name="_Hlk211080191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(التسلسل/2)</w:t>
            </w:r>
          </w:p>
        </w:tc>
      </w:tr>
      <w:tr w:rsidR="00B07F39" w:rsidRPr="007F0E3F" w14:paraId="7A61102A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972D4C1" w14:textId="77777777" w:rsidR="00B07F39" w:rsidRPr="007F0E3F" w:rsidRDefault="00B07F39" w:rsidP="00B07F3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58FC27" w14:textId="77777777" w:rsidR="00B07F39" w:rsidRPr="007F0E3F" w:rsidRDefault="00B07F39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01CE50BE" w14:textId="1991C5FC" w:rsidR="00B07F39" w:rsidRPr="007F0E3F" w:rsidRDefault="00B07F39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62FC4411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2CC1F1E" w14:textId="08650A80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64E683F4" w14:textId="27507B96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  <w:tr w:rsidR="00B07F39" w:rsidRPr="007F0E3F" w14:paraId="7B6C0972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8B60401" w14:textId="77777777" w:rsidR="00B07F39" w:rsidRPr="007F0E3F" w:rsidRDefault="00B07F39" w:rsidP="00B07F3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9C4982A" w14:textId="77777777" w:rsidR="00B07F39" w:rsidRPr="007F0E3F" w:rsidRDefault="00B07F39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060E8291" w14:textId="55A1EDFA" w:rsidR="00B07F39" w:rsidRPr="007F0E3F" w:rsidRDefault="00B07F39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75B3992A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كتيبة 12</w:t>
            </w:r>
          </w:p>
          <w:p w14:paraId="0607CBB5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741EA482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C675FF7" w14:textId="40336A69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0AEC297" w14:textId="0F8608C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  <w:tr w:rsidR="00466A28" w:rsidRPr="007F0E3F" w14:paraId="74A45BCE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9462FCB" w14:textId="3498BDA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اشتباه بعدد من المدنيين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يقومون بتصوير تنقل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تسلسل قيادة اللواء (التسلسل/3)</w:t>
            </w:r>
          </w:p>
        </w:tc>
      </w:tr>
      <w:tr w:rsidR="00466A28" w:rsidRPr="007F0E3F" w14:paraId="607C6366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062DE9A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C02A205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حسب تقدم الحركة وفي مواقع منتخبة من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lastRenderedPageBreak/>
              <w:t>إدارة التمرين</w:t>
            </w:r>
          </w:p>
        </w:tc>
        <w:tc>
          <w:tcPr>
            <w:tcW w:w="3291" w:type="dxa"/>
            <w:shd w:val="clear" w:color="auto" w:fill="auto"/>
          </w:tcPr>
          <w:p w14:paraId="1C0E7F1F" w14:textId="240B6A79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732F91EA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قيادة اللواء</w:t>
            </w:r>
          </w:p>
          <w:p w14:paraId="02FDAD0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الأمن</w:t>
            </w:r>
          </w:p>
        </w:tc>
        <w:tc>
          <w:tcPr>
            <w:tcW w:w="3107" w:type="dxa"/>
            <w:shd w:val="clear" w:color="auto" w:fill="FFFFFF" w:themeFill="background1"/>
          </w:tcPr>
          <w:p w14:paraId="58E4AD0E" w14:textId="5DB8FA5C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308B0645" w14:textId="1C697F8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  <w:tr w:rsidR="00466A28" w:rsidRPr="007F0E3F" w14:paraId="1F26C441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B2F42E9" w14:textId="261FD9DD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5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ازدحام في منطقة الحشد</w:t>
            </w:r>
          </w:p>
        </w:tc>
      </w:tr>
      <w:tr w:rsidR="00466A28" w:rsidRPr="007F0E3F" w14:paraId="0A572668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D43C2C3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B9381D1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خروج التسلسلات من منطقة الحشد</w:t>
            </w:r>
          </w:p>
        </w:tc>
        <w:tc>
          <w:tcPr>
            <w:tcW w:w="3291" w:type="dxa"/>
            <w:shd w:val="clear" w:color="auto" w:fill="auto"/>
          </w:tcPr>
          <w:p w14:paraId="04E7F3A4" w14:textId="4FDFC080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517A7D5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محكم الشرطة العسكرية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3277D98" w14:textId="164E2B4C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68C95AE" w14:textId="55E8C9B0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  <w:tr w:rsidR="00466A28" w:rsidRPr="007F0E3F" w14:paraId="354E4C0A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AAA60BF" w14:textId="5E8E40F3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</w:tr>
      <w:tr w:rsidR="00466A28" w:rsidRPr="007F0E3F" w14:paraId="1C39B85A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7C7EE82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15A0A7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14C1260D" w14:textId="4F4FC0F3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50DD6C1B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الدفاع الجوي</w:t>
            </w:r>
          </w:p>
          <w:p w14:paraId="5989282A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7DD6C3B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  <w:p w14:paraId="331F82B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E3BC253" w14:textId="125E8638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15FCBF0B" w14:textId="41AA035E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  <w:tr w:rsidR="00466A28" w:rsidRPr="007F0E3F" w14:paraId="55168201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7CE6C1D" w14:textId="74B3F843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7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عطل في إحدى آليات الذخيرة الثقيلة بكتيبة المدفعية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(التسلسل/4)</w:t>
            </w:r>
          </w:p>
        </w:tc>
      </w:tr>
      <w:tr w:rsidR="00466A28" w:rsidRPr="007F0E3F" w14:paraId="1886A05A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B8648A9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99E759A" w14:textId="77777777" w:rsidR="00466A28" w:rsidRPr="00DC1B74" w:rsidRDefault="00466A28" w:rsidP="008956A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5F127899" w14:textId="325005DD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62A975B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المدفعية</w:t>
            </w:r>
          </w:p>
          <w:p w14:paraId="1A171D5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3CE7818" w14:textId="44415380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5528C7D2" w14:textId="1D759E29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  <w:tr w:rsidR="00466A28" w:rsidRPr="007F0E3F" w14:paraId="70F0E790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B40685E" w14:textId="7501021F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8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عطب أحد إطارات الناقلة ربدان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في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466A28" w:rsidRPr="007F0E3F" w14:paraId="3784BCE6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4F0849C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A1C33E7" w14:textId="77777777" w:rsidR="00466A28" w:rsidRPr="00DC1B74" w:rsidRDefault="00466A28" w:rsidP="008956A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27001FF4" w14:textId="192D2FB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4AD69102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 13</w:t>
            </w:r>
          </w:p>
          <w:p w14:paraId="2485CA8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BB662FF" w14:textId="758C4DA1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5F00A9F3" w14:textId="228B04A3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5F052A" w:rsidRPr="007F0E3F" w14:paraId="6AFAB05B" w14:textId="634DF691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0F8FA3C" w14:textId="718C7DB4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9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="00A0180A"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تعرض </w:t>
            </w:r>
            <w:r w:rsidR="00FD4174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كتيبة المشاة الآلية/13</w:t>
            </w:r>
            <w:r w:rsidR="00A0180A"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 لعبوة ناسفة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bookmarkEnd w:id="2"/>
      <w:tr w:rsidR="00FF366A" w:rsidRPr="007F0E3F" w14:paraId="2B3F3893" w14:textId="2AA4964E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E4C86E6" w14:textId="78DBA118" w:rsidR="006E4237" w:rsidRPr="007F0E3F" w:rsidRDefault="006E4237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4480D34" w14:textId="71EF1CFC" w:rsidR="006E4237" w:rsidRPr="00DC1B74" w:rsidRDefault="006E4237" w:rsidP="006E4237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3938FB0D" w14:textId="65A2CEDC" w:rsidR="006E4237" w:rsidRPr="007F0E3F" w:rsidRDefault="006E4237" w:rsidP="006E423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7A0933CA" w14:textId="77777777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م ق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/13</w:t>
            </w:r>
          </w:p>
          <w:p w14:paraId="38FA7287" w14:textId="77777777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7B0886D2" w14:textId="77777777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  <w:p w14:paraId="24E92485" w14:textId="7E4D356C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مقلدات أصوات 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lastRenderedPageBreak/>
              <w:t>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5C1A436" w14:textId="3BCDEA50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07270542" w14:textId="4A3DB176" w:rsidR="006E4237" w:rsidRPr="00DC1B74" w:rsidRDefault="006E4237" w:rsidP="007F0E3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  <w:tr w:rsidR="00466A28" w:rsidRPr="007F0E3F" w14:paraId="53A85495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79ED6EE" w14:textId="19463FE2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10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466A28" w:rsidRPr="007F0E3F" w14:paraId="7FEA656D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BC1B616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17361A7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527620A7" w14:textId="6C42F4F0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8CF907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DE61159" w14:textId="7B50F7E5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AE6B63E" w14:textId="31E6B8EC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466A28" w:rsidRPr="007F0E3F" w14:paraId="1331B83F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E41FF02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4E0C5AC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5E0C1812" w14:textId="5FBB98FE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1045A6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كتيبة 13</w:t>
            </w:r>
          </w:p>
          <w:p w14:paraId="6F0D28E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66E675E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F2BBF30" w14:textId="1CAC05C3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013CC3D7" w14:textId="3AE9213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466A28" w:rsidRPr="007F0E3F" w14:paraId="2E78FCA0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36CC2C5" w14:textId="25565780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11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(التسلسل/6)</w:t>
            </w:r>
          </w:p>
        </w:tc>
      </w:tr>
      <w:tr w:rsidR="00466A28" w:rsidRPr="007F0E3F" w14:paraId="1B7008DE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2803FBE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D1A5003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357C63D3" w14:textId="3FF8BAF2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00E5C3D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41F547AF" w14:textId="71B4CBBB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2FAD2A5" w14:textId="0E65C7F5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466A28" w:rsidRPr="007F0E3F" w14:paraId="3B46BEBF" w14:textId="77777777" w:rsidTr="00D03720">
        <w:trPr>
          <w:trHeight w:val="2360"/>
        </w:trPr>
        <w:tc>
          <w:tcPr>
            <w:tcW w:w="483" w:type="dxa"/>
            <w:shd w:val="clear" w:color="auto" w:fill="FFFFFF" w:themeFill="background1"/>
          </w:tcPr>
          <w:p w14:paraId="3410F481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980DA20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2F3CA843" w14:textId="3DA13B99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450FD361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كتيبة 14</w:t>
            </w:r>
          </w:p>
          <w:p w14:paraId="0B2CFD31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57FA092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796E190" w14:textId="6869CB18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046895C8" w14:textId="4428B30D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466A28" w:rsidRPr="007F0E3F" w14:paraId="5AA38A5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869B724" w14:textId="52D87258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3" w:name="_Hlk211080198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12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قطع جنزير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في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(التسلسل/6)</w:t>
            </w:r>
          </w:p>
        </w:tc>
      </w:tr>
      <w:tr w:rsidR="00466A28" w:rsidRPr="00BC2978" w14:paraId="51254651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EFEF02A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5505CD1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17058470" w14:textId="3FD9E6A4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49B66D3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محكم كتيبة 14</w:t>
            </w:r>
          </w:p>
          <w:p w14:paraId="7689B1F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B7D7E1E" w14:textId="38877680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3D2BB757" w14:textId="6D783B4A" w:rsidR="00466A28" w:rsidRPr="00BC2978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</w:p>
        </w:tc>
      </w:tr>
      <w:tr w:rsidR="00466A28" w:rsidRPr="007F0E3F" w14:paraId="0C46A26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094ECA1" w14:textId="6D887EAF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13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وطيران مسيرة استطلاع معادية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تسلسلات مجموعة اللواء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(جميع التسلسلات)</w:t>
            </w:r>
          </w:p>
        </w:tc>
      </w:tr>
      <w:tr w:rsidR="00466A28" w:rsidRPr="007F0E3F" w14:paraId="5A052B19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0CD0E897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77B1E9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1BF1154F" w14:textId="4C48F41C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ACB2D2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F8EEBA9" w14:textId="1DFB49BF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173B53A9" w14:textId="2571E8C3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466A28" w:rsidRPr="007F0E3F" w14:paraId="6207B6B9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3533A79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AF6E602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6CE2C173" w14:textId="5EC7375C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52245A2D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السيطرة العليا</w:t>
            </w:r>
          </w:p>
          <w:p w14:paraId="57A464DC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</w:tc>
        <w:tc>
          <w:tcPr>
            <w:tcW w:w="3107" w:type="dxa"/>
            <w:shd w:val="clear" w:color="auto" w:fill="FFFFFF" w:themeFill="background1"/>
          </w:tcPr>
          <w:p w14:paraId="58BE3711" w14:textId="46F9232C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14537DA4" w14:textId="25C9BA34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</w:p>
        </w:tc>
      </w:tr>
      <w:tr w:rsidR="000D1435" w:rsidRPr="007F0E3F" w14:paraId="6ECCFC7B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DF29863" w14:textId="1904B070" w:rsidR="000D1435" w:rsidRPr="007F0E3F" w:rsidRDefault="000D1435" w:rsidP="0003362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تعرض </w:t>
            </w:r>
            <w:r w:rsidR="00E6135C"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السرية/2 من 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كتيبة المشاة الراجلة/11 لعبوة ناسفة</w:t>
            </w:r>
          </w:p>
        </w:tc>
      </w:tr>
      <w:bookmarkEnd w:id="3"/>
      <w:tr w:rsidR="000D1435" w:rsidRPr="007F0E3F" w14:paraId="28B32661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8FEF7D0" w14:textId="2898615B" w:rsidR="000D1435" w:rsidRPr="007F0E3F" w:rsidRDefault="000D1435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875CD96" w14:textId="77777777" w:rsidR="000D1435" w:rsidRPr="007F0E3F" w:rsidRDefault="000D1435" w:rsidP="0003362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5A5CEA54" w14:textId="51B3A70F" w:rsidR="007961CB" w:rsidRPr="007F0E3F" w:rsidRDefault="007961CB" w:rsidP="00E6135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399675A7" w14:textId="77777777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ك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/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11</w:t>
            </w:r>
          </w:p>
          <w:p w14:paraId="5C2C590A" w14:textId="77777777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1593584D" w14:textId="77777777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00C2722" w14:textId="6F20A054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3A068F45" w14:textId="1BA39F3D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</w:p>
        </w:tc>
      </w:tr>
      <w:tr w:rsidR="00E83FAB" w:rsidRPr="007F0E3F" w14:paraId="4D72ECE7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599843C" w14:textId="510A7974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4" w:name="_Hlk211080220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15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تسلسل سرية التزويد والنقل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(التسلسل/7)</w:t>
            </w:r>
          </w:p>
        </w:tc>
      </w:tr>
      <w:tr w:rsidR="00E83FAB" w:rsidRPr="007F0E3F" w14:paraId="5C3CF646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37C64D5" w14:textId="77777777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63521B0" w14:textId="0AD159FE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حسب تقدم الحركة وفي توقيت يحدد من قبل إدارة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lastRenderedPageBreak/>
              <w:t>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2F5A1C67" w14:textId="3A56E6BF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2F006F7D" w14:textId="7C3571AC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C1E09B" w14:textId="0DA627F0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2ED27E1D" w14:textId="741CBDB1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bookmarkEnd w:id="4"/>
      <w:tr w:rsidR="00E83FAB" w:rsidRPr="007F0E3F" w14:paraId="4D71A1FC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CF74477" w14:textId="65E7656C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0A6E4F" w14:textId="05C485DD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3C36A7D0" w14:textId="32DF0EF2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7D0AB9C" w14:textId="040C48C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التزويد والنقل</w:t>
            </w:r>
          </w:p>
          <w:p w14:paraId="3B54395E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29299FBF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E8C2E5A" w14:textId="324D206C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117B978C" w14:textId="53E1A626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E83FAB" w:rsidRPr="007F0E3F" w14:paraId="4F5C47DF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462D3523" w14:textId="29D59E54" w:rsidR="00E83FAB" w:rsidRPr="007F0E3F" w:rsidRDefault="00E83FAB" w:rsidP="00E83FAB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</w:rPr>
            </w:pPr>
            <w:bookmarkStart w:id="5" w:name="_Hlk211079626"/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الحدث/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>3</w:t>
            </w:r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: تقرير عمليات من المكون البري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 xml:space="preserve"> (السيطرة العليا)</w:t>
            </w:r>
          </w:p>
        </w:tc>
      </w:tr>
      <w:tr w:rsidR="00E83FAB" w:rsidRPr="007F0E3F" w14:paraId="583F1144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CF95818" w14:textId="77777777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4B55EA5" w14:textId="35E9396B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يحدد من قبل قائد 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5CFCB62F" w14:textId="03B52911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65E60589" w14:textId="589027E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ركن عمليات السيطرة العليا</w:t>
            </w:r>
          </w:p>
        </w:tc>
        <w:tc>
          <w:tcPr>
            <w:tcW w:w="3107" w:type="dxa"/>
            <w:shd w:val="clear" w:color="auto" w:fill="FFFFFF" w:themeFill="background1"/>
          </w:tcPr>
          <w:p w14:paraId="446F3827" w14:textId="0348320F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9CA12C5" w14:textId="12AFF49F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bookmarkEnd w:id="5"/>
      <w:tr w:rsidR="00E83FAB" w:rsidRPr="007F0E3F" w14:paraId="4F6E7FF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86680F8" w14:textId="24B58E47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16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1E39D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إعاقة إلكترونية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على وحدات مجموعة اللواء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(جميع التسلسلات)</w:t>
            </w:r>
          </w:p>
        </w:tc>
      </w:tr>
      <w:tr w:rsidR="00E83FAB" w:rsidRPr="007F0E3F" w14:paraId="4BFB4B8E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D2FE059" w14:textId="75D0CA22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0BEAA53" w14:textId="77777777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7D98EC85" w14:textId="7463D15C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6DD5C35F" w14:textId="26A40FE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الحرب الإلكترونية</w:t>
            </w:r>
          </w:p>
          <w:p w14:paraId="3CB51237" w14:textId="0E7BEEB0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الإشارة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D42BC02" w14:textId="73C5553C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E3B821B" w14:textId="57F52CD2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</w:p>
        </w:tc>
      </w:tr>
      <w:tr w:rsidR="00E83FAB" w:rsidRPr="007F0E3F" w14:paraId="73165B85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2C69D4D3" w14:textId="2A9C2FA1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الحدث/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الوصول إلى منطقة التجمع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الأمامية</w:t>
            </w:r>
          </w:p>
        </w:tc>
      </w:tr>
      <w:tr w:rsidR="00E83FAB" w:rsidRPr="007F0E3F" w14:paraId="7EB70863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BC1F859" w14:textId="42B9FD8D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F960095" w14:textId="6FE40D2C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حسب توقيت اكتمال وصول مجموعة اللواء </w:t>
            </w:r>
          </w:p>
        </w:tc>
        <w:tc>
          <w:tcPr>
            <w:tcW w:w="3291" w:type="dxa"/>
            <w:shd w:val="clear" w:color="auto" w:fill="FFFFFF" w:themeFill="background1"/>
          </w:tcPr>
          <w:p w14:paraId="38A14CFD" w14:textId="0560DB76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F135F4D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جميع المحكمين</w:t>
            </w:r>
          </w:p>
        </w:tc>
        <w:tc>
          <w:tcPr>
            <w:tcW w:w="3107" w:type="dxa"/>
            <w:shd w:val="clear" w:color="auto" w:fill="FFFFFF" w:themeFill="background1"/>
          </w:tcPr>
          <w:p w14:paraId="453BDB33" w14:textId="6ED53BB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AE6AE3B" w14:textId="3463AC49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</w:p>
        </w:tc>
      </w:tr>
      <w:tr w:rsidR="00E83FAB" w:rsidRPr="007F0E3F" w14:paraId="5E40D5A2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07658F8D" w14:textId="45941F3F" w:rsidR="00E83FAB" w:rsidRPr="007F0E3F" w:rsidRDefault="00E83FAB" w:rsidP="00E83FAB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الحدث/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>5</w:t>
            </w:r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: تقرير عمليات من المكون البري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 xml:space="preserve"> (السيطرة العليا)</w:t>
            </w:r>
          </w:p>
        </w:tc>
      </w:tr>
      <w:tr w:rsidR="00E83FAB" w:rsidRPr="007F0E3F" w14:paraId="73679D4C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85097A4" w14:textId="77777777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6D66F14" w14:textId="77777777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يحدد من قبل قائد 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2B703FE3" w14:textId="580A4D8F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C4FB758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ركن عمليات السيطرة العليا</w:t>
            </w:r>
          </w:p>
        </w:tc>
        <w:tc>
          <w:tcPr>
            <w:tcW w:w="3107" w:type="dxa"/>
            <w:shd w:val="clear" w:color="auto" w:fill="FFFFFF" w:themeFill="background1"/>
          </w:tcPr>
          <w:p w14:paraId="69395035" w14:textId="18CEFE9B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27654728" w14:textId="6FCFFAA2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E83FAB" w:rsidRPr="007F0E3F" w14:paraId="74CC1B6A" w14:textId="6675CE34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0747E8D" w14:textId="70A4F4A1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17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تعرض أحد الأفراد للدغة عقرب</w:t>
            </w:r>
          </w:p>
        </w:tc>
      </w:tr>
      <w:tr w:rsidR="00E83FAB" w:rsidRPr="007F0E3F" w14:paraId="55B2AC44" w14:textId="2027C303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5449490" w14:textId="4084D3B1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304373F" w14:textId="65DFF9F6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أثناء التمركز في منطقة التجمع الأمامية ويحدد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lastRenderedPageBreak/>
              <w:t>التوقيت من قبل المحكم أو إدارة التمرين</w:t>
            </w:r>
          </w:p>
        </w:tc>
        <w:tc>
          <w:tcPr>
            <w:tcW w:w="3291" w:type="dxa"/>
            <w:shd w:val="clear" w:color="auto" w:fill="auto"/>
          </w:tcPr>
          <w:p w14:paraId="05F3D910" w14:textId="032EDB8D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2C80D4AF" w14:textId="46F1482F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محكم الـ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م/د</w:t>
            </w:r>
          </w:p>
          <w:p w14:paraId="5F09CE80" w14:textId="66C451F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112E1B7" w14:textId="46B75B1A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30711120" w14:textId="1982B71C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E83FAB" w:rsidRPr="007F0E3F" w14:paraId="2B53E2C3" w14:textId="4F608512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4DDDE21" w14:textId="45108EFC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6" w:name="_Hlk211080242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18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تعطل </w:t>
            </w:r>
            <w:r w:rsidR="00123DFC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منظومة القيادة والسيطرة في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آلية قائد مجموعة اللواء</w:t>
            </w:r>
          </w:p>
        </w:tc>
      </w:tr>
      <w:bookmarkEnd w:id="6"/>
      <w:tr w:rsidR="00E83FAB" w:rsidRPr="007F0E3F" w14:paraId="4822FBCC" w14:textId="27647886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5BFE39A" w14:textId="41F58961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D8B4264" w14:textId="0873C51C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3291" w:type="dxa"/>
            <w:shd w:val="clear" w:color="auto" w:fill="auto"/>
          </w:tcPr>
          <w:p w14:paraId="086637E1" w14:textId="312ED5EB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4B7DF10D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القيادة والسيطرة</w:t>
            </w:r>
          </w:p>
          <w:p w14:paraId="2A15FE69" w14:textId="7C51060B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قيادة مجموعة اللواء</w:t>
            </w:r>
          </w:p>
        </w:tc>
        <w:tc>
          <w:tcPr>
            <w:tcW w:w="3107" w:type="dxa"/>
            <w:shd w:val="clear" w:color="auto" w:fill="FFFFFF" w:themeFill="background1"/>
          </w:tcPr>
          <w:p w14:paraId="4A45694D" w14:textId="78069FD6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54707B94" w14:textId="37A9614D" w:rsidR="00685EC0" w:rsidRPr="007F0E3F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E83FAB" w:rsidRPr="007F0E3F" w14:paraId="3A00551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C9EFA97" w14:textId="1978C2DA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7" w:name="_Hlk211080246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19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تسلل مدنيين وال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الإسناد الإداري</w:t>
            </w:r>
          </w:p>
        </w:tc>
      </w:tr>
      <w:bookmarkEnd w:id="7"/>
      <w:tr w:rsidR="00755EB2" w:rsidRPr="007F0E3F" w14:paraId="78344B2C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9CD0BDA" w14:textId="22556AF9" w:rsidR="00755EB2" w:rsidRPr="007F0E3F" w:rsidRDefault="00755EB2" w:rsidP="00755EB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A4C8264" w14:textId="035A2E7C" w:rsidR="00755EB2" w:rsidRPr="007F0E3F" w:rsidRDefault="00755EB2" w:rsidP="00755EB2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3291" w:type="dxa"/>
            <w:shd w:val="clear" w:color="auto" w:fill="FFFFFF" w:themeFill="background1"/>
          </w:tcPr>
          <w:p w14:paraId="3432E1CA" w14:textId="291503BC" w:rsidR="00755EB2" w:rsidRPr="007F0E3F" w:rsidRDefault="00755EB2" w:rsidP="00755EB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3D37B613" w14:textId="77777777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الوحدة المتأثرة بالمعضلة</w:t>
            </w:r>
          </w:p>
          <w:p w14:paraId="1DB936EE" w14:textId="1D50BB50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11CECD6" w14:textId="263D0370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4B4D86AC" w14:textId="0DB9A5C0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E83FAB" w:rsidRPr="007F0E3F" w14:paraId="29C7151F" w14:textId="7A41C0DE" w:rsidTr="00466A28">
        <w:trPr>
          <w:trHeight w:val="454"/>
        </w:trPr>
        <w:tc>
          <w:tcPr>
            <w:tcW w:w="14788" w:type="dxa"/>
            <w:gridSpan w:val="6"/>
            <w:shd w:val="clear" w:color="auto" w:fill="FBD4B4" w:themeFill="accent6" w:themeFillTint="66"/>
            <w:vAlign w:val="center"/>
          </w:tcPr>
          <w:p w14:paraId="4790F843" w14:textId="296868AA" w:rsidR="00E83FAB" w:rsidRPr="007F0E3F" w:rsidRDefault="00E83FAB" w:rsidP="00E83FAB">
            <w:pPr>
              <w:pStyle w:val="ListParagraph"/>
              <w:bidi/>
              <w:ind w:left="35"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نهاية أحداث اليوم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</w:rPr>
              <w:t xml:space="preserve"> الأول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51CD9" w14:textId="77777777" w:rsidR="00D8736F" w:rsidRDefault="00D8736F">
      <w:r>
        <w:separator/>
      </w:r>
    </w:p>
  </w:endnote>
  <w:endnote w:type="continuationSeparator" w:id="0">
    <w:p w14:paraId="451428F9" w14:textId="77777777" w:rsidR="00D8736F" w:rsidRDefault="00D8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84271" w:rsidRDefault="00184271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84271" w:rsidRPr="00385252" w:rsidRDefault="00184271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84271" w:rsidRPr="00002913" w:rsidRDefault="00184271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84271" w:rsidRPr="00002913" w:rsidRDefault="00184271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2BAC8" w14:textId="77777777" w:rsidR="00D8736F" w:rsidRDefault="00D8736F">
      <w:r>
        <w:separator/>
      </w:r>
    </w:p>
  </w:footnote>
  <w:footnote w:type="continuationSeparator" w:id="0">
    <w:p w14:paraId="5A583616" w14:textId="77777777" w:rsidR="00D8736F" w:rsidRDefault="00D87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48233" w14:textId="39F2F83D" w:rsidR="00184271" w:rsidRPr="00002913" w:rsidRDefault="00184271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1B4C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15E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4FB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D87"/>
    <w:rsid w:val="00116F00"/>
    <w:rsid w:val="00117168"/>
    <w:rsid w:val="001172E9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3DFC"/>
    <w:rsid w:val="001242D5"/>
    <w:rsid w:val="0012444C"/>
    <w:rsid w:val="00124690"/>
    <w:rsid w:val="001248B2"/>
    <w:rsid w:val="0012539F"/>
    <w:rsid w:val="0012568D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7789"/>
    <w:rsid w:val="00137938"/>
    <w:rsid w:val="00137A15"/>
    <w:rsid w:val="00140B16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271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088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01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5D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9D8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767"/>
    <w:rsid w:val="001E7989"/>
    <w:rsid w:val="001F0356"/>
    <w:rsid w:val="001F051F"/>
    <w:rsid w:val="001F058E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35D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B18"/>
    <w:rsid w:val="00227FCF"/>
    <w:rsid w:val="0023086C"/>
    <w:rsid w:val="002309C2"/>
    <w:rsid w:val="00230BB1"/>
    <w:rsid w:val="00231E52"/>
    <w:rsid w:val="002320BB"/>
    <w:rsid w:val="00232433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0BF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B3E"/>
    <w:rsid w:val="0025568D"/>
    <w:rsid w:val="00255BF3"/>
    <w:rsid w:val="00255E8A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322"/>
    <w:rsid w:val="00261481"/>
    <w:rsid w:val="00261574"/>
    <w:rsid w:val="00261687"/>
    <w:rsid w:val="00261A5F"/>
    <w:rsid w:val="00262704"/>
    <w:rsid w:val="00262EA4"/>
    <w:rsid w:val="002638C1"/>
    <w:rsid w:val="00263A92"/>
    <w:rsid w:val="00264812"/>
    <w:rsid w:val="00264A23"/>
    <w:rsid w:val="00265770"/>
    <w:rsid w:val="00265A21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B2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3A9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9A0"/>
    <w:rsid w:val="003B2EBE"/>
    <w:rsid w:val="003B2EC6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2F6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46A"/>
    <w:rsid w:val="00410793"/>
    <w:rsid w:val="00411CC3"/>
    <w:rsid w:val="00412801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DC1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28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2B9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1F78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316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56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2DCD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527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6CB"/>
    <w:rsid w:val="006677B0"/>
    <w:rsid w:val="006678EC"/>
    <w:rsid w:val="00667D6E"/>
    <w:rsid w:val="0067082F"/>
    <w:rsid w:val="006708DC"/>
    <w:rsid w:val="00670906"/>
    <w:rsid w:val="00670B43"/>
    <w:rsid w:val="00670B6E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C0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AAA"/>
    <w:rsid w:val="006D2FBB"/>
    <w:rsid w:val="006D31DC"/>
    <w:rsid w:val="006D37F2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4A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DC0"/>
    <w:rsid w:val="00747FF2"/>
    <w:rsid w:val="00750190"/>
    <w:rsid w:val="00751570"/>
    <w:rsid w:val="00751CB3"/>
    <w:rsid w:val="00751DBC"/>
    <w:rsid w:val="00751F69"/>
    <w:rsid w:val="007523B5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5EB2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CB"/>
    <w:rsid w:val="007961F3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4B64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3A9"/>
    <w:rsid w:val="007F0C3D"/>
    <w:rsid w:val="007F0C65"/>
    <w:rsid w:val="007F0E3F"/>
    <w:rsid w:val="007F0ECE"/>
    <w:rsid w:val="007F0F2A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2F3A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15C"/>
    <w:rsid w:val="00840354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3FD9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D4D"/>
    <w:rsid w:val="0085047E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261"/>
    <w:rsid w:val="00860410"/>
    <w:rsid w:val="00860D86"/>
    <w:rsid w:val="00860F54"/>
    <w:rsid w:val="00860FA2"/>
    <w:rsid w:val="00860FEE"/>
    <w:rsid w:val="00861007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826"/>
    <w:rsid w:val="0086492E"/>
    <w:rsid w:val="00864942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75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4CE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37FFE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956"/>
    <w:rsid w:val="00960B76"/>
    <w:rsid w:val="0096118E"/>
    <w:rsid w:val="00961567"/>
    <w:rsid w:val="00961CB0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52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B92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97FF2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44C"/>
    <w:rsid w:val="009A47F9"/>
    <w:rsid w:val="009A49A1"/>
    <w:rsid w:val="009A4C68"/>
    <w:rsid w:val="009A53E6"/>
    <w:rsid w:val="009A5490"/>
    <w:rsid w:val="009A590F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3FC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B50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7B9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09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6F0"/>
    <w:rsid w:val="00A6082B"/>
    <w:rsid w:val="00A60B39"/>
    <w:rsid w:val="00A60B78"/>
    <w:rsid w:val="00A60F8F"/>
    <w:rsid w:val="00A611FE"/>
    <w:rsid w:val="00A615F5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7C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39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978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36C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4D7A"/>
    <w:rsid w:val="00C65919"/>
    <w:rsid w:val="00C659F7"/>
    <w:rsid w:val="00C65FE6"/>
    <w:rsid w:val="00C662B1"/>
    <w:rsid w:val="00C66874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102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59F9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3720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C4A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E6E"/>
    <w:rsid w:val="00D709E3"/>
    <w:rsid w:val="00D70C2D"/>
    <w:rsid w:val="00D70F9E"/>
    <w:rsid w:val="00D711F0"/>
    <w:rsid w:val="00D71778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36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31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74"/>
    <w:rsid w:val="00DC1B87"/>
    <w:rsid w:val="00DC1E63"/>
    <w:rsid w:val="00DC20EF"/>
    <w:rsid w:val="00DC3233"/>
    <w:rsid w:val="00DC36E3"/>
    <w:rsid w:val="00DC372C"/>
    <w:rsid w:val="00DC3CFA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2C9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757"/>
    <w:rsid w:val="00E347AF"/>
    <w:rsid w:val="00E348FD"/>
    <w:rsid w:val="00E34D35"/>
    <w:rsid w:val="00E354E8"/>
    <w:rsid w:val="00E35794"/>
    <w:rsid w:val="00E35E07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135C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3FAB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5AB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766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222D"/>
    <w:rsid w:val="00EE250D"/>
    <w:rsid w:val="00EE280F"/>
    <w:rsid w:val="00EE32A6"/>
    <w:rsid w:val="00EE343B"/>
    <w:rsid w:val="00EE34FE"/>
    <w:rsid w:val="00EE3A1E"/>
    <w:rsid w:val="00EE434A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25A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1AD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1E13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9EA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174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8E2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6A2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F036CF7-5165-405C-8366-7CF94C284B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الحرب.dot</Template>
  <TotalTime>1173</TotalTime>
  <Pages>7</Pages>
  <Words>655</Words>
  <Characters>3738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Administrator</cp:lastModifiedBy>
  <cp:revision>254</cp:revision>
  <cp:lastPrinted>2025-10-21T09:20:00Z</cp:lastPrinted>
  <dcterms:created xsi:type="dcterms:W3CDTF">2020-11-17T18:48:00Z</dcterms:created>
  <dcterms:modified xsi:type="dcterms:W3CDTF">2026-07-21T04:21:00Z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